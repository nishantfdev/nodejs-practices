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861B66" w14:textId="77777777" w:rsidR="008D6759" w:rsidRPr="00E6784B" w:rsidRDefault="00000000" w:rsidP="008D6759">
      <w:pPr>
        <w:pStyle w:val="Subtitle"/>
        <w:framePr w:w="7006" w:h="1381" w:hRule="exact" w:hSpace="180" w:wrap="around" w:hAnchor="margin" w:y="570"/>
        <w:spacing w:line="240" w:lineRule="auto"/>
        <w:rPr>
          <w:rFonts w:ascii="Aptos Narrow" w:eastAsiaTheme="majorEastAsia" w:hAnsi="Aptos Narrow" w:cstheme="majorBidi"/>
          <w:caps/>
          <w:color w:val="1F4E79" w:themeColor="accent1" w:themeShade="80"/>
          <w:kern w:val="28"/>
          <w:sz w:val="52"/>
          <w:szCs w:val="32"/>
        </w:rPr>
      </w:pPr>
      <w:sdt>
        <w:sdtPr>
          <w:rPr>
            <w:rFonts w:ascii="Aptos Narrow" w:eastAsiaTheme="majorEastAsia" w:hAnsi="Aptos Narrow" w:cstheme="majorBidi"/>
            <w:caps/>
            <w:color w:val="1F4E79" w:themeColor="accent1" w:themeShade="80"/>
            <w:kern w:val="28"/>
            <w:sz w:val="52"/>
            <w:szCs w:val="32"/>
          </w:rPr>
          <w:id w:val="2129963777"/>
          <w:placeholder>
            <w:docPart w:val="C2FF985D2F4D410E8C1FC979088014C5"/>
          </w:placeholder>
          <w15:appearance w15:val="hidden"/>
        </w:sdtPr>
        <w:sdtContent>
          <w:r w:rsidR="008D6759" w:rsidRPr="00E6784B">
            <w:rPr>
              <w:rFonts w:ascii="Aptos Narrow" w:eastAsiaTheme="majorEastAsia" w:hAnsi="Aptos Narrow" w:cstheme="majorBidi"/>
              <w:caps/>
              <w:color w:val="1F4E79" w:themeColor="accent1" w:themeShade="80"/>
              <w:kern w:val="28"/>
              <w:sz w:val="52"/>
              <w:szCs w:val="32"/>
            </w:rPr>
            <w:t>AVBT ENTERPRISES</w:t>
          </w:r>
        </w:sdtContent>
      </w:sdt>
      <w:r w:rsidR="008D6759" w:rsidRPr="00E6784B">
        <w:rPr>
          <w:rFonts w:ascii="Aptos Narrow" w:eastAsiaTheme="majorEastAsia" w:hAnsi="Aptos Narrow" w:cstheme="majorBidi"/>
          <w:caps/>
          <w:color w:val="1F4E79" w:themeColor="accent1" w:themeShade="80"/>
          <w:kern w:val="28"/>
          <w:sz w:val="52"/>
          <w:szCs w:val="32"/>
        </w:rPr>
        <w:t xml:space="preserve"> </w:t>
      </w:r>
    </w:p>
    <w:p w14:paraId="28D61171" w14:textId="483A514A" w:rsidR="008D6759" w:rsidRPr="00E6784B" w:rsidRDefault="008D6759" w:rsidP="008D6759">
      <w:pPr>
        <w:framePr w:w="7006" w:h="1381" w:hRule="exact" w:hSpace="180" w:wrap="around" w:hAnchor="margin" w:y="570"/>
        <w:spacing w:after="0"/>
        <w:rPr>
          <w:rFonts w:ascii="Aptos Narrow" w:hAnsi="Aptos Narrow"/>
          <w:sz w:val="24"/>
          <w:szCs w:val="28"/>
        </w:rPr>
      </w:pPr>
      <w:r w:rsidRPr="00E6784B">
        <w:rPr>
          <w:rFonts w:ascii="Aptos Narrow" w:hAnsi="Aptos Narrow"/>
          <w:sz w:val="24"/>
          <w:szCs w:val="28"/>
        </w:rPr>
        <w:t>#134/19, Seva Niketan Solan. HP | 173212</w:t>
      </w:r>
    </w:p>
    <w:p w14:paraId="3767D96B" w14:textId="7E7E6F46" w:rsidR="008D6759" w:rsidRPr="00E6784B" w:rsidRDefault="008D6759" w:rsidP="008D6759">
      <w:pPr>
        <w:framePr w:w="7006" w:h="1381" w:hRule="exact" w:hSpace="180" w:wrap="around" w:hAnchor="margin" w:y="570"/>
        <w:spacing w:after="0"/>
        <w:rPr>
          <w:rFonts w:ascii="Aptos Narrow" w:hAnsi="Aptos Narrow"/>
          <w:sz w:val="24"/>
          <w:szCs w:val="28"/>
        </w:rPr>
      </w:pPr>
      <w:r w:rsidRPr="00E6784B">
        <w:rPr>
          <w:rFonts w:ascii="Aptos Narrow" w:hAnsi="Aptos Narrow"/>
          <w:sz w:val="24"/>
          <w:szCs w:val="28"/>
        </w:rPr>
        <w:t xml:space="preserve"> Ph. +91 8979768681 | </w:t>
      </w:r>
      <w:hyperlink r:id="rId11" w:history="1">
        <w:r w:rsidRPr="00E6784B">
          <w:rPr>
            <w:rStyle w:val="Hyperlink"/>
            <w:rFonts w:ascii="Aptos Narrow" w:hAnsi="Aptos Narrow"/>
            <w:sz w:val="24"/>
            <w:szCs w:val="28"/>
          </w:rPr>
          <w:t>info@guzo.in</w:t>
        </w:r>
      </w:hyperlink>
    </w:p>
    <w:p w14:paraId="3442062C" w14:textId="77777777" w:rsidR="008D6759" w:rsidRDefault="008D6759" w:rsidP="008D6759">
      <w:pPr>
        <w:framePr w:w="7006" w:h="1381" w:hRule="exact" w:hSpace="180" w:wrap="around" w:hAnchor="margin" w:y="570"/>
        <w:spacing w:after="0"/>
        <w:rPr>
          <w:rFonts w:ascii="Bahnschrift Condensed" w:hAnsi="Bahnschrift Condensed"/>
          <w:sz w:val="24"/>
          <w:szCs w:val="28"/>
        </w:rPr>
      </w:pPr>
    </w:p>
    <w:p w14:paraId="6E9A54CA" w14:textId="77777777" w:rsidR="008D6759" w:rsidRPr="008D6759" w:rsidRDefault="008D6759" w:rsidP="008D6759">
      <w:pPr>
        <w:framePr w:w="7006" w:h="1381" w:hRule="exact" w:hSpace="180" w:wrap="around" w:hAnchor="margin" w:y="570"/>
        <w:spacing w:after="0"/>
        <w:rPr>
          <w:rFonts w:ascii="Bahnschrift Condensed" w:hAnsi="Bahnschrift Condensed"/>
          <w:sz w:val="24"/>
          <w:szCs w:val="28"/>
        </w:rPr>
      </w:pPr>
    </w:p>
    <w:p w14:paraId="556013A8" w14:textId="40489066" w:rsidR="008D6759" w:rsidRDefault="008D6759" w:rsidP="0065347E">
      <w:pPr>
        <w:pStyle w:val="InvoiceHead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D861D0" wp14:editId="36F11C71">
                <wp:simplePos x="0" y="0"/>
                <wp:positionH relativeFrom="column">
                  <wp:posOffset>-76200</wp:posOffset>
                </wp:positionH>
                <wp:positionV relativeFrom="paragraph">
                  <wp:posOffset>304800</wp:posOffset>
                </wp:positionV>
                <wp:extent cx="85725" cy="990600"/>
                <wp:effectExtent l="19050" t="19050" r="28575" b="38100"/>
                <wp:wrapNone/>
                <wp:docPr id="254236773" name="Left Bracke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90600"/>
                        </a:xfrm>
                        <a:prstGeom prst="leftBracket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C10E32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2" o:spid="_x0000_s1026" type="#_x0000_t85" style="position:absolute;margin-left:-6pt;margin-top:24pt;width:6.75pt;height:7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" adj="156" strokecolor="#5b9bd5 [3204]" strokeweight="4.5pt">
                <v:stroke joinstyle="miter"/>
              </v:shape>
            </w:pict>
          </mc:Fallback>
        </mc:AlternateContent>
      </w:r>
    </w:p>
    <w:p w14:paraId="06B145CA" w14:textId="77777777" w:rsidR="008D6759" w:rsidRPr="00870B85" w:rsidRDefault="00000000" w:rsidP="008D6759">
      <w:pPr>
        <w:pStyle w:val="InvoiceHeading"/>
        <w:jc w:val="right"/>
        <w:rPr>
          <w:rFonts w:cstheme="minorHAnsi"/>
          <w:b w:val="0"/>
          <w:bCs w:val="0"/>
          <w:sz w:val="20"/>
          <w:szCs w:val="14"/>
        </w:rPr>
      </w:pPr>
      <w:sdt>
        <w:sdtPr>
          <w:rPr>
            <w:rFonts w:cstheme="minorHAnsi"/>
            <w:b w:val="0"/>
            <w:bCs w:val="0"/>
            <w:sz w:val="20"/>
            <w:szCs w:val="14"/>
          </w:rPr>
          <w:id w:val="1020900712"/>
          <w:placeholder>
            <w:docPart w:val="E532EA6790294598ACE81105F6A6097B"/>
          </w:placeholder>
          <w15:appearance w15:val="hidden"/>
        </w:sdtPr>
        <w:sdtContent>
          <w:r w:rsidR="008D6759" w:rsidRPr="00870B85">
            <w:rPr>
              <w:rFonts w:cstheme="minorHAnsi"/>
              <w:b w:val="0"/>
              <w:bCs w:val="0"/>
              <w:sz w:val="20"/>
              <w:szCs w:val="14"/>
            </w:rPr>
            <w:t>November 14, 2024</w:t>
          </w:r>
        </w:sdtContent>
      </w:sdt>
    </w:p>
    <w:p w14:paraId="68DEC8C0" w14:textId="77777777" w:rsidR="008D6759" w:rsidRDefault="008D6759" w:rsidP="0065347E">
      <w:pPr>
        <w:pStyle w:val="InvoiceHeading"/>
      </w:pPr>
    </w:p>
    <w:p w14:paraId="36F2EBFF" w14:textId="29958A13" w:rsidR="00735CF9" w:rsidRDefault="00000000" w:rsidP="0065347E">
      <w:pPr>
        <w:pStyle w:val="InvoiceHeading"/>
      </w:pPr>
      <w:sdt>
        <w:sdtPr>
          <w:id w:val="468723047"/>
          <w:placeholder>
            <w:docPart w:val="4B60BA79389D423889D1A85A86736A96"/>
          </w:placeholder>
          <w:showingPlcHdr/>
          <w15:appearance w15:val="hidden"/>
        </w:sdtPr>
        <w:sdtContent>
          <w:r w:rsidR="0065347E" w:rsidRPr="0065347E">
            <w:t xml:space="preserve">Invoice </w:t>
          </w:r>
          <w:r w:rsidR="005C2CF2" w:rsidRPr="0065347E">
            <w:t>#</w:t>
          </w:r>
        </w:sdtContent>
      </w:sdt>
      <w:r w:rsidR="000B24A2">
        <w:t>000134</w:t>
      </w:r>
    </w:p>
    <w:tbl>
      <w:tblPr>
        <w:tblStyle w:val="InvoiceTable"/>
        <w:tblW w:w="4988" w:type="pct"/>
        <w:tblLook w:val="04A0" w:firstRow="1" w:lastRow="0" w:firstColumn="1" w:lastColumn="0" w:noHBand="0" w:noVBand="1"/>
        <w:tblDescription w:val="Bill To/Ship To"/>
      </w:tblPr>
      <w:tblGrid>
        <w:gridCol w:w="9328"/>
      </w:tblGrid>
      <w:tr w:rsidR="000B24A2" w14:paraId="60400445" w14:textId="77777777" w:rsidTr="000B24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tcW w:w="5000" w:type="pct"/>
          </w:tcPr>
          <w:p w14:paraId="205461FE" w14:textId="65036C3C" w:rsidR="000B24A2" w:rsidRDefault="00000000">
            <w:sdt>
              <w:sdtPr>
                <w:id w:val="359703362"/>
                <w:placeholder>
                  <w:docPart w:val="06D7EB700A244912BCBBE215DE71E9EF"/>
                </w:placeholder>
                <w:showingPlcHdr/>
                <w15:appearance w15:val="hidden"/>
              </w:sdtPr>
              <w:sdtContent>
                <w:r w:rsidR="000B24A2" w:rsidRPr="00591137">
                  <w:t>Bill to</w:t>
                </w:r>
              </w:sdtContent>
            </w:sdt>
            <w:r w:rsidR="000B24A2">
              <w:t xml:space="preserve"> </w:t>
            </w:r>
          </w:p>
        </w:tc>
      </w:tr>
      <w:tr w:rsidR="000B24A2" w14:paraId="28ACEB83" w14:textId="77777777" w:rsidTr="00AA29DC">
        <w:trPr>
          <w:trHeight w:val="20"/>
        </w:trPr>
        <w:tc>
          <w:tcPr>
            <w:tcW w:w="5000" w:type="pct"/>
          </w:tcPr>
          <w:tbl>
            <w:tblPr>
              <w:tblW w:w="902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9"/>
              <w:gridCol w:w="5613"/>
            </w:tblGrid>
            <w:tr w:rsidR="000B24A2" w14:paraId="7145F8E1" w14:textId="77777777" w:rsidTr="000B24A2">
              <w:trPr>
                <w:trHeight w:val="416"/>
              </w:trPr>
              <w:tc>
                <w:tcPr>
                  <w:tcW w:w="1889" w:type="pct"/>
                  <w:tcMar>
                    <w:top w:w="144" w:type="dxa"/>
                  </w:tcMar>
                </w:tcPr>
                <w:p w14:paraId="12F0B159" w14:textId="77777777" w:rsidR="000B24A2" w:rsidRDefault="00000000" w:rsidP="005C2CF2">
                  <w:pPr>
                    <w:pStyle w:val="FormHeading"/>
                  </w:pPr>
                  <w:sdt>
                    <w:sdtPr>
                      <w:id w:val="-805619851"/>
                      <w:placeholder>
                        <w:docPart w:val="2D993805B9CD4A51B5B2275EDBAF4ADB"/>
                      </w:placeholder>
                      <w:showingPlcHdr/>
                      <w15:appearance w15:val="hidden"/>
                    </w:sdtPr>
                    <w:sdtContent>
                      <w:r w:rsidR="000B24A2" w:rsidRPr="005C2CF2">
                        <w:t>Customer</w:t>
                      </w:r>
                    </w:sdtContent>
                  </w:sdt>
                  <w:r w:rsidR="000B24A2">
                    <w:t xml:space="preserve"> </w:t>
                  </w:r>
                </w:p>
              </w:tc>
              <w:tc>
                <w:tcPr>
                  <w:tcW w:w="3111" w:type="pct"/>
                  <w:tcMar>
                    <w:top w:w="144" w:type="dxa"/>
                  </w:tcMar>
                </w:tcPr>
                <w:p w14:paraId="36D0547C" w14:textId="67780685" w:rsidR="000B24A2" w:rsidRDefault="00000000" w:rsidP="005C2CF2">
                  <w:pPr>
                    <w:pStyle w:val="FormText"/>
                  </w:pPr>
                  <w:sdt>
                    <w:sdtPr>
                      <w:id w:val="-1371756043"/>
                      <w:placeholder>
                        <w:docPart w:val="EA3FE1FD27454685B020FFD7BDB4CAE1"/>
                      </w:placeholder>
                      <w15:appearance w15:val="hidden"/>
                    </w:sdtPr>
                    <w:sdtContent>
                      <w:r w:rsidR="000B24A2">
                        <w:t>SHEDS</w:t>
                      </w:r>
                    </w:sdtContent>
                  </w:sdt>
                  <w:r w:rsidR="000B24A2">
                    <w:t xml:space="preserve"> </w:t>
                  </w:r>
                </w:p>
              </w:tc>
            </w:tr>
            <w:tr w:rsidR="000B24A2" w14:paraId="43D91053" w14:textId="77777777" w:rsidTr="000B24A2">
              <w:trPr>
                <w:trHeight w:val="416"/>
              </w:trPr>
              <w:tc>
                <w:tcPr>
                  <w:tcW w:w="1889" w:type="pct"/>
                </w:tcPr>
                <w:p w14:paraId="2469B5CB" w14:textId="77777777" w:rsidR="000B24A2" w:rsidRDefault="000B24A2" w:rsidP="000B24A2">
                  <w:pPr>
                    <w:pStyle w:val="FormHeading"/>
                  </w:pPr>
                  <w:r>
                    <w:t xml:space="preserve">Address </w:t>
                  </w:r>
                </w:p>
                <w:p w14:paraId="066FEF83" w14:textId="77777777" w:rsidR="000B24A2" w:rsidRDefault="000B24A2" w:rsidP="000B24A2">
                  <w:pPr>
                    <w:pStyle w:val="FormHeading"/>
                  </w:pPr>
                  <w:r>
                    <w:t xml:space="preserve">Contact </w:t>
                  </w:r>
                </w:p>
              </w:tc>
              <w:tc>
                <w:tcPr>
                  <w:tcW w:w="3111" w:type="pct"/>
                </w:tcPr>
                <w:p w14:paraId="0F442200" w14:textId="74D093C1" w:rsidR="000B24A2" w:rsidRDefault="000B24A2" w:rsidP="0065347E">
                  <w:pPr>
                    <w:pStyle w:val="FormText"/>
                  </w:pPr>
                  <w:r>
                    <w:t xml:space="preserve"> </w:t>
                  </w:r>
                </w:p>
              </w:tc>
            </w:tr>
          </w:tbl>
          <w:p w14:paraId="79540E13" w14:textId="77777777" w:rsidR="000B24A2" w:rsidRDefault="000B24A2"/>
        </w:tc>
      </w:tr>
    </w:tbl>
    <w:p w14:paraId="3516ABD7" w14:textId="6DD397BB" w:rsidR="00735CF9" w:rsidRDefault="00735CF9"/>
    <w:tbl>
      <w:tblPr>
        <w:tblStyle w:val="InvoiceTable"/>
        <w:tblW w:w="5000" w:type="pct"/>
        <w:tblLook w:val="04E0" w:firstRow="1" w:lastRow="1" w:firstColumn="1" w:lastColumn="0" w:noHBand="0" w:noVBand="1"/>
        <w:tblDescription w:val="Invoice Table"/>
      </w:tblPr>
      <w:tblGrid>
        <w:gridCol w:w="640"/>
        <w:gridCol w:w="761"/>
        <w:gridCol w:w="3611"/>
        <w:gridCol w:w="1446"/>
        <w:gridCol w:w="1446"/>
        <w:gridCol w:w="1446"/>
      </w:tblGrid>
      <w:tr w:rsidR="00735CF9" w14:paraId="527080D8" w14:textId="77777777" w:rsidTr="006D4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2" w:type="pct"/>
          </w:tcPr>
          <w:p w14:paraId="41CB1A17" w14:textId="77777777" w:rsidR="00735CF9" w:rsidRDefault="00000000">
            <w:pPr>
              <w:jc w:val="center"/>
            </w:pPr>
            <w:sdt>
              <w:sdtPr>
                <w:id w:val="1275219298"/>
                <w:placeholder>
                  <w:docPart w:val="A1E87B0B863D473CBD35A658CE33E336"/>
                </w:placeholder>
                <w:showingPlcHdr/>
                <w15:appearance w15:val="hidden"/>
              </w:sdtPr>
              <w:sdtContent>
                <w:r w:rsidR="00591137" w:rsidRPr="00591137">
                  <w:t>Qty.</w:t>
                </w:r>
              </w:sdtContent>
            </w:sdt>
            <w:r w:rsidR="00591137">
              <w:t xml:space="preserve"> </w:t>
            </w:r>
          </w:p>
        </w:tc>
        <w:tc>
          <w:tcPr>
            <w:tcW w:w="407" w:type="pct"/>
          </w:tcPr>
          <w:p w14:paraId="27B4CD08" w14:textId="77777777" w:rsidR="00735CF9" w:rsidRDefault="00000000">
            <w:pPr>
              <w:jc w:val="center"/>
            </w:pPr>
            <w:sdt>
              <w:sdtPr>
                <w:id w:val="1892771118"/>
                <w:placeholder>
                  <w:docPart w:val="3A282280D7C44DA49A0A911417EC9DDA"/>
                </w:placeholder>
                <w:showingPlcHdr/>
                <w15:appearance w15:val="hidden"/>
              </w:sdtPr>
              <w:sdtContent>
                <w:r w:rsidR="00591137" w:rsidRPr="00591137">
                  <w:t>Item#</w:t>
                </w:r>
              </w:sdtContent>
            </w:sdt>
            <w:r w:rsidR="00591137">
              <w:t xml:space="preserve"> </w:t>
            </w:r>
          </w:p>
        </w:tc>
        <w:tc>
          <w:tcPr>
            <w:tcW w:w="1931" w:type="pct"/>
          </w:tcPr>
          <w:p w14:paraId="5E2A7C3A" w14:textId="77777777" w:rsidR="00735CF9" w:rsidRDefault="00000000">
            <w:sdt>
              <w:sdtPr>
                <w:id w:val="-341165494"/>
                <w:placeholder>
                  <w:docPart w:val="2BBCE72A83784F8897BEE59B2DFA40F1"/>
                </w:placeholder>
                <w:showingPlcHdr/>
                <w15:appearance w15:val="hidden"/>
              </w:sdtPr>
              <w:sdtContent>
                <w:r w:rsidR="00591137" w:rsidRPr="00591137">
                  <w:t>Description</w:t>
                </w:r>
              </w:sdtContent>
            </w:sdt>
            <w:r w:rsidR="00591137">
              <w:t xml:space="preserve"> </w:t>
            </w:r>
          </w:p>
        </w:tc>
        <w:tc>
          <w:tcPr>
            <w:tcW w:w="773" w:type="pct"/>
          </w:tcPr>
          <w:p w14:paraId="1EECB27C" w14:textId="77777777" w:rsidR="00735CF9" w:rsidRDefault="00000000">
            <w:sdt>
              <w:sdtPr>
                <w:id w:val="-249423055"/>
                <w:placeholder>
                  <w:docPart w:val="FE96C97353AA43BB9B67BE9B54DA2B0D"/>
                </w:placeholder>
                <w:showingPlcHdr/>
                <w15:appearance w15:val="hidden"/>
              </w:sdtPr>
              <w:sdtContent>
                <w:r w:rsidR="00591137" w:rsidRPr="00591137">
                  <w:t>Unit price</w:t>
                </w:r>
              </w:sdtContent>
            </w:sdt>
            <w:r w:rsidR="00591137">
              <w:t xml:space="preserve"> </w:t>
            </w:r>
          </w:p>
        </w:tc>
        <w:tc>
          <w:tcPr>
            <w:tcW w:w="773" w:type="pct"/>
          </w:tcPr>
          <w:p w14:paraId="79880AB9" w14:textId="163E288E" w:rsidR="00735CF9" w:rsidRDefault="00000000">
            <w:sdt>
              <w:sdtPr>
                <w:id w:val="-1620285810"/>
                <w:placeholder>
                  <w:docPart w:val="9F48783E21EF4D3DA0BFE12EB5C8A2C1"/>
                </w:placeholder>
                <w:showingPlcHdr/>
                <w15:appearance w15:val="hidden"/>
              </w:sdtPr>
              <w:sdtContent>
                <w:r w:rsidR="00591137" w:rsidRPr="00591137">
                  <w:t>Discount</w:t>
                </w:r>
              </w:sdtContent>
            </w:sdt>
            <w:r w:rsidR="00591137">
              <w:t xml:space="preserve"> </w:t>
            </w:r>
          </w:p>
        </w:tc>
        <w:tc>
          <w:tcPr>
            <w:tcW w:w="773" w:type="pct"/>
          </w:tcPr>
          <w:p w14:paraId="73104694" w14:textId="5B702C21" w:rsidR="00735CF9" w:rsidRDefault="00000000">
            <w:sdt>
              <w:sdtPr>
                <w:id w:val="-220978842"/>
                <w:placeholder>
                  <w:docPart w:val="6E2CE809BF2642DD96FBC98ABB30AA33"/>
                </w:placeholder>
                <w15:appearance w15:val="hidden"/>
              </w:sdtPr>
              <w:sdtContent>
                <w:r w:rsidR="000B24A2">
                  <w:t>Total</w:t>
                </w:r>
              </w:sdtContent>
            </w:sdt>
            <w:r w:rsidR="00591137">
              <w:t xml:space="preserve"> </w:t>
            </w:r>
          </w:p>
        </w:tc>
      </w:tr>
      <w:tr w:rsidR="00735CF9" w14:paraId="6B850AF2" w14:textId="77777777" w:rsidTr="006D4B55">
        <w:tc>
          <w:tcPr>
            <w:tcW w:w="342" w:type="pct"/>
          </w:tcPr>
          <w:p w14:paraId="410BB9A8" w14:textId="77777777" w:rsidR="00735CF9" w:rsidRDefault="00000000" w:rsidP="00591137">
            <w:sdt>
              <w:sdtPr>
                <w:id w:val="-1558004531"/>
                <w:placeholder>
                  <w:docPart w:val="47C845658C1848F8B63E943ED430C555"/>
                </w:placeholder>
                <w15:appearance w15:val="hidden"/>
              </w:sdtPr>
              <w:sdtContent>
                <w:r w:rsidR="000B24A2">
                  <w:t>500</w:t>
                </w:r>
              </w:sdtContent>
            </w:sdt>
            <w:r w:rsidR="00591137">
              <w:t xml:space="preserve"> </w:t>
            </w:r>
          </w:p>
        </w:tc>
        <w:tc>
          <w:tcPr>
            <w:tcW w:w="407" w:type="pct"/>
          </w:tcPr>
          <w:p w14:paraId="79DE3E0A" w14:textId="77777777" w:rsidR="00735CF9" w:rsidRDefault="000B24A2" w:rsidP="00591137">
            <w:r>
              <w:t>1</w:t>
            </w:r>
          </w:p>
        </w:tc>
        <w:tc>
          <w:tcPr>
            <w:tcW w:w="1931" w:type="pct"/>
          </w:tcPr>
          <w:p w14:paraId="5DFF07EE" w14:textId="77777777" w:rsidR="00735CF9" w:rsidRDefault="000B24A2" w:rsidP="00591137">
            <w:r>
              <w:t xml:space="preserve">Visiting Cards with round cutting </w:t>
            </w:r>
          </w:p>
        </w:tc>
        <w:tc>
          <w:tcPr>
            <w:tcW w:w="773" w:type="pct"/>
          </w:tcPr>
          <w:p w14:paraId="1BE030DF" w14:textId="77777777" w:rsidR="00735CF9" w:rsidRDefault="000B24A2" w:rsidP="000B24A2">
            <w:pPr>
              <w:tabs>
                <w:tab w:val="center" w:pos="579"/>
                <w:tab w:val="right" w:pos="1158"/>
              </w:tabs>
            </w:pPr>
            <w:r>
              <w:tab/>
            </w:r>
            <w:r>
              <w:tab/>
            </w:r>
            <w:sdt>
              <w:sdtPr>
                <w:id w:val="1728488775"/>
                <w:placeholder>
                  <w:docPart w:val="9A2082E1305C4C2C8A2E82506455A49B"/>
                </w:placeholder>
                <w15:appearance w15:val="hidden"/>
              </w:sdtPr>
              <w:sdtContent>
                <w:r>
                  <w:t>2.5</w:t>
                </w:r>
              </w:sdtContent>
            </w:sdt>
            <w:r w:rsidR="00591137">
              <w:t xml:space="preserve"> </w:t>
            </w:r>
          </w:p>
        </w:tc>
        <w:tc>
          <w:tcPr>
            <w:tcW w:w="773" w:type="pct"/>
          </w:tcPr>
          <w:p w14:paraId="02BF94B6" w14:textId="488EA9FF" w:rsidR="00735CF9" w:rsidRDefault="000B24A2" w:rsidP="00591137">
            <w:pPr>
              <w:jc w:val="right"/>
            </w:pPr>
            <w:r>
              <w:t>50</w:t>
            </w:r>
          </w:p>
        </w:tc>
        <w:tc>
          <w:tcPr>
            <w:tcW w:w="773" w:type="pct"/>
          </w:tcPr>
          <w:p w14:paraId="0AB8B85A" w14:textId="77777777" w:rsidR="00735CF9" w:rsidRDefault="000B24A2" w:rsidP="00591137">
            <w:pPr>
              <w:jc w:val="right"/>
            </w:pPr>
            <w:r>
              <w:t>1200.00</w:t>
            </w:r>
          </w:p>
        </w:tc>
      </w:tr>
      <w:tr w:rsidR="00735CF9" w14:paraId="14C96F5F" w14:textId="77777777" w:rsidTr="006D4B55">
        <w:tc>
          <w:tcPr>
            <w:tcW w:w="342" w:type="pct"/>
          </w:tcPr>
          <w:p w14:paraId="6A01C3DD" w14:textId="77777777" w:rsidR="00735CF9" w:rsidRDefault="00735CF9" w:rsidP="00591137"/>
        </w:tc>
        <w:tc>
          <w:tcPr>
            <w:tcW w:w="407" w:type="pct"/>
          </w:tcPr>
          <w:p w14:paraId="60C3DDCF" w14:textId="77777777" w:rsidR="00735CF9" w:rsidRDefault="00735CF9" w:rsidP="00591137"/>
        </w:tc>
        <w:tc>
          <w:tcPr>
            <w:tcW w:w="1931" w:type="pct"/>
          </w:tcPr>
          <w:p w14:paraId="552136F3" w14:textId="77777777" w:rsidR="00735CF9" w:rsidRDefault="00591137" w:rsidP="00591137">
            <w:r>
              <w:t xml:space="preserve"> </w:t>
            </w:r>
          </w:p>
        </w:tc>
        <w:tc>
          <w:tcPr>
            <w:tcW w:w="773" w:type="pct"/>
          </w:tcPr>
          <w:p w14:paraId="7645DF91" w14:textId="77777777" w:rsidR="00735CF9" w:rsidRDefault="00591137" w:rsidP="00591137">
            <w:pPr>
              <w:jc w:val="right"/>
            </w:pPr>
            <w:r>
              <w:t xml:space="preserve"> </w:t>
            </w:r>
          </w:p>
        </w:tc>
        <w:tc>
          <w:tcPr>
            <w:tcW w:w="773" w:type="pct"/>
          </w:tcPr>
          <w:p w14:paraId="719EAEF7" w14:textId="0280129F" w:rsidR="00735CF9" w:rsidRDefault="00735CF9" w:rsidP="00591137">
            <w:pPr>
              <w:jc w:val="right"/>
            </w:pPr>
          </w:p>
        </w:tc>
        <w:tc>
          <w:tcPr>
            <w:tcW w:w="773" w:type="pct"/>
          </w:tcPr>
          <w:p w14:paraId="6FAB2C25" w14:textId="77777777" w:rsidR="00735CF9" w:rsidRDefault="00591137" w:rsidP="00591137">
            <w:pPr>
              <w:jc w:val="right"/>
            </w:pPr>
            <w:r>
              <w:t xml:space="preserve"> </w:t>
            </w:r>
          </w:p>
        </w:tc>
      </w:tr>
      <w:tr w:rsidR="00735CF9" w14:paraId="7A121E02" w14:textId="77777777" w:rsidTr="006D4B55">
        <w:tc>
          <w:tcPr>
            <w:tcW w:w="342" w:type="pct"/>
          </w:tcPr>
          <w:p w14:paraId="0EC24098" w14:textId="77777777" w:rsidR="00735CF9" w:rsidRDefault="00591137" w:rsidP="00591137">
            <w:r>
              <w:t xml:space="preserve"> </w:t>
            </w:r>
          </w:p>
        </w:tc>
        <w:tc>
          <w:tcPr>
            <w:tcW w:w="407" w:type="pct"/>
          </w:tcPr>
          <w:p w14:paraId="4D34B9B8" w14:textId="77777777" w:rsidR="00735CF9" w:rsidRDefault="00591137" w:rsidP="00591137">
            <w:r>
              <w:t xml:space="preserve"> </w:t>
            </w:r>
          </w:p>
        </w:tc>
        <w:tc>
          <w:tcPr>
            <w:tcW w:w="1931" w:type="pct"/>
          </w:tcPr>
          <w:p w14:paraId="7AC5B204" w14:textId="77777777" w:rsidR="00735CF9" w:rsidRDefault="00591137" w:rsidP="00591137">
            <w:r>
              <w:t xml:space="preserve"> </w:t>
            </w:r>
          </w:p>
        </w:tc>
        <w:tc>
          <w:tcPr>
            <w:tcW w:w="773" w:type="pct"/>
          </w:tcPr>
          <w:p w14:paraId="0D4B2C0E" w14:textId="77777777" w:rsidR="00735CF9" w:rsidRDefault="00591137" w:rsidP="00591137">
            <w:pPr>
              <w:jc w:val="right"/>
            </w:pPr>
            <w:r>
              <w:t xml:space="preserve"> </w:t>
            </w:r>
          </w:p>
        </w:tc>
        <w:tc>
          <w:tcPr>
            <w:tcW w:w="773" w:type="pct"/>
          </w:tcPr>
          <w:p w14:paraId="17E5DE72" w14:textId="07702B2D" w:rsidR="00735CF9" w:rsidRDefault="00735CF9" w:rsidP="00591137">
            <w:pPr>
              <w:jc w:val="right"/>
            </w:pPr>
          </w:p>
        </w:tc>
        <w:tc>
          <w:tcPr>
            <w:tcW w:w="773" w:type="pct"/>
          </w:tcPr>
          <w:p w14:paraId="68936838" w14:textId="7A8AD67B" w:rsidR="00735CF9" w:rsidRDefault="00591137" w:rsidP="00591137">
            <w:pPr>
              <w:jc w:val="right"/>
            </w:pPr>
            <w:r>
              <w:t xml:space="preserve"> </w:t>
            </w:r>
          </w:p>
        </w:tc>
      </w:tr>
      <w:tr w:rsidR="00735CF9" w14:paraId="7F971398" w14:textId="77777777" w:rsidTr="006D4B55">
        <w:tc>
          <w:tcPr>
            <w:tcW w:w="342" w:type="pct"/>
          </w:tcPr>
          <w:p w14:paraId="4593C5CE" w14:textId="77777777" w:rsidR="00735CF9" w:rsidRDefault="00735CF9">
            <w:pPr>
              <w:jc w:val="center"/>
            </w:pPr>
          </w:p>
        </w:tc>
        <w:tc>
          <w:tcPr>
            <w:tcW w:w="407" w:type="pct"/>
          </w:tcPr>
          <w:p w14:paraId="5118422E" w14:textId="77777777" w:rsidR="00735CF9" w:rsidRDefault="00735CF9">
            <w:pPr>
              <w:jc w:val="center"/>
            </w:pPr>
          </w:p>
        </w:tc>
        <w:tc>
          <w:tcPr>
            <w:tcW w:w="1931" w:type="pct"/>
          </w:tcPr>
          <w:p w14:paraId="2AAFD074" w14:textId="77777777" w:rsidR="00735CF9" w:rsidRDefault="00735CF9"/>
        </w:tc>
        <w:tc>
          <w:tcPr>
            <w:tcW w:w="773" w:type="pct"/>
          </w:tcPr>
          <w:p w14:paraId="35DCC1A4" w14:textId="77777777" w:rsidR="00735CF9" w:rsidRDefault="00735CF9">
            <w:pPr>
              <w:jc w:val="right"/>
            </w:pPr>
          </w:p>
        </w:tc>
        <w:tc>
          <w:tcPr>
            <w:tcW w:w="773" w:type="pct"/>
          </w:tcPr>
          <w:p w14:paraId="70FD7FB3" w14:textId="77777777" w:rsidR="00735CF9" w:rsidRDefault="00735CF9">
            <w:pPr>
              <w:jc w:val="right"/>
            </w:pPr>
          </w:p>
        </w:tc>
        <w:tc>
          <w:tcPr>
            <w:tcW w:w="773" w:type="pct"/>
          </w:tcPr>
          <w:p w14:paraId="4818EF09" w14:textId="77777777" w:rsidR="00735CF9" w:rsidRDefault="00735CF9">
            <w:pPr>
              <w:jc w:val="right"/>
            </w:pPr>
          </w:p>
        </w:tc>
      </w:tr>
      <w:tr w:rsidR="00735CF9" w14:paraId="3C4ED791" w14:textId="77777777" w:rsidTr="006D4B55">
        <w:tc>
          <w:tcPr>
            <w:tcW w:w="342" w:type="pct"/>
            <w:tcBorders>
              <w:bottom w:val="single" w:sz="4" w:space="0" w:color="5B9BD5" w:themeColor="accent1"/>
            </w:tcBorders>
          </w:tcPr>
          <w:p w14:paraId="61D79A90" w14:textId="77777777" w:rsidR="00735CF9" w:rsidRDefault="00735CF9">
            <w:pPr>
              <w:jc w:val="center"/>
            </w:pPr>
          </w:p>
        </w:tc>
        <w:tc>
          <w:tcPr>
            <w:tcW w:w="407" w:type="pct"/>
            <w:tcBorders>
              <w:bottom w:val="single" w:sz="4" w:space="0" w:color="5B9BD5" w:themeColor="accent1"/>
            </w:tcBorders>
          </w:tcPr>
          <w:p w14:paraId="27517954" w14:textId="77777777" w:rsidR="00735CF9" w:rsidRDefault="00735CF9">
            <w:pPr>
              <w:jc w:val="center"/>
            </w:pPr>
          </w:p>
        </w:tc>
        <w:tc>
          <w:tcPr>
            <w:tcW w:w="1931" w:type="pct"/>
            <w:tcBorders>
              <w:bottom w:val="single" w:sz="4" w:space="0" w:color="5B9BD5" w:themeColor="accent1"/>
            </w:tcBorders>
          </w:tcPr>
          <w:p w14:paraId="7BA85E62" w14:textId="77777777" w:rsidR="00735CF9" w:rsidRDefault="00735CF9"/>
        </w:tc>
        <w:tc>
          <w:tcPr>
            <w:tcW w:w="773" w:type="pct"/>
            <w:tcBorders>
              <w:bottom w:val="single" w:sz="4" w:space="0" w:color="5B9BD5" w:themeColor="accent1"/>
            </w:tcBorders>
          </w:tcPr>
          <w:p w14:paraId="0539D1C3" w14:textId="77777777" w:rsidR="00735CF9" w:rsidRDefault="00735CF9">
            <w:pPr>
              <w:jc w:val="right"/>
            </w:pPr>
          </w:p>
        </w:tc>
        <w:tc>
          <w:tcPr>
            <w:tcW w:w="773" w:type="pct"/>
            <w:tcBorders>
              <w:bottom w:val="single" w:sz="4" w:space="0" w:color="5B9BD5" w:themeColor="accent1"/>
            </w:tcBorders>
          </w:tcPr>
          <w:p w14:paraId="1630D892" w14:textId="77777777" w:rsidR="00735CF9" w:rsidRDefault="00735CF9">
            <w:pPr>
              <w:jc w:val="right"/>
            </w:pPr>
          </w:p>
        </w:tc>
        <w:tc>
          <w:tcPr>
            <w:tcW w:w="773" w:type="pct"/>
          </w:tcPr>
          <w:p w14:paraId="6AF10B63" w14:textId="25325F33" w:rsidR="00735CF9" w:rsidRDefault="00735CF9">
            <w:pPr>
              <w:jc w:val="right"/>
            </w:pPr>
          </w:p>
        </w:tc>
      </w:tr>
      <w:tr w:rsidR="00735CF9" w14:paraId="75BA4CC6" w14:textId="77777777" w:rsidTr="006D4B55">
        <w:tc>
          <w:tcPr>
            <w:tcW w:w="342" w:type="pct"/>
            <w:tcBorders>
              <w:bottom w:val="single" w:sz="4" w:space="0" w:color="5B9BD5" w:themeColor="accent1"/>
              <w:right w:val="nil"/>
            </w:tcBorders>
          </w:tcPr>
          <w:p w14:paraId="37B0A03B" w14:textId="77777777" w:rsidR="00735CF9" w:rsidRDefault="00735CF9">
            <w:pPr>
              <w:jc w:val="right"/>
            </w:pPr>
          </w:p>
        </w:tc>
        <w:tc>
          <w:tcPr>
            <w:tcW w:w="407" w:type="pct"/>
            <w:tcBorders>
              <w:left w:val="nil"/>
              <w:bottom w:val="single" w:sz="4" w:space="0" w:color="5B9BD5" w:themeColor="accent1"/>
              <w:right w:val="nil"/>
            </w:tcBorders>
          </w:tcPr>
          <w:p w14:paraId="0DFFC703" w14:textId="77777777" w:rsidR="00735CF9" w:rsidRDefault="00735CF9">
            <w:pPr>
              <w:jc w:val="right"/>
            </w:pPr>
          </w:p>
        </w:tc>
        <w:tc>
          <w:tcPr>
            <w:tcW w:w="1931" w:type="pct"/>
            <w:tcBorders>
              <w:left w:val="nil"/>
              <w:bottom w:val="single" w:sz="4" w:space="0" w:color="5B9BD5" w:themeColor="accent1"/>
              <w:right w:val="nil"/>
            </w:tcBorders>
          </w:tcPr>
          <w:p w14:paraId="28826DD2" w14:textId="77777777" w:rsidR="00735CF9" w:rsidRDefault="00735CF9">
            <w:pPr>
              <w:jc w:val="right"/>
            </w:pPr>
          </w:p>
        </w:tc>
        <w:tc>
          <w:tcPr>
            <w:tcW w:w="773" w:type="pct"/>
            <w:tcBorders>
              <w:left w:val="nil"/>
              <w:bottom w:val="single" w:sz="4" w:space="0" w:color="5B9BD5" w:themeColor="accent1"/>
              <w:right w:val="nil"/>
            </w:tcBorders>
          </w:tcPr>
          <w:p w14:paraId="2EBBDFD1" w14:textId="77777777" w:rsidR="00735CF9" w:rsidRDefault="00735CF9">
            <w:pPr>
              <w:jc w:val="right"/>
            </w:pPr>
          </w:p>
        </w:tc>
        <w:tc>
          <w:tcPr>
            <w:tcW w:w="773" w:type="pct"/>
            <w:tcBorders>
              <w:left w:val="nil"/>
              <w:bottom w:val="single" w:sz="4" w:space="0" w:color="5B9BD5" w:themeColor="accent1"/>
            </w:tcBorders>
          </w:tcPr>
          <w:p w14:paraId="7886162F" w14:textId="77777777" w:rsidR="00735CF9" w:rsidRDefault="00000000">
            <w:pPr>
              <w:jc w:val="right"/>
            </w:pPr>
            <w:sdt>
              <w:sdtPr>
                <w:id w:val="-633869369"/>
                <w:placeholder>
                  <w:docPart w:val="AAA640F4671B4038A00610BE3E711436"/>
                </w:placeholder>
                <w:showingPlcHdr/>
                <w15:appearance w15:val="hidden"/>
              </w:sdtPr>
              <w:sdtContent>
                <w:r w:rsidR="00591137" w:rsidRPr="00591137">
                  <w:t>Total Discount</w:t>
                </w:r>
              </w:sdtContent>
            </w:sdt>
            <w:r w:rsidR="00591137">
              <w:t xml:space="preserve"> </w:t>
            </w:r>
          </w:p>
        </w:tc>
        <w:tc>
          <w:tcPr>
            <w:tcW w:w="773" w:type="pct"/>
          </w:tcPr>
          <w:p w14:paraId="4B0E114B" w14:textId="77777777" w:rsidR="00735CF9" w:rsidRDefault="00000000">
            <w:pPr>
              <w:jc w:val="right"/>
            </w:pPr>
            <w:sdt>
              <w:sdtPr>
                <w:id w:val="-791981677"/>
                <w:placeholder>
                  <w:docPart w:val="1BAD7933BDDC4651AAA8764F3E081222"/>
                </w:placeholder>
                <w15:appearance w15:val="hidden"/>
              </w:sdtPr>
              <w:sdtContent>
                <w:r w:rsidR="000B24A2">
                  <w:t>50</w:t>
                </w:r>
              </w:sdtContent>
            </w:sdt>
            <w:r w:rsidR="00591137">
              <w:t xml:space="preserve"> </w:t>
            </w:r>
          </w:p>
        </w:tc>
      </w:tr>
      <w:tr w:rsidR="00735CF9" w14:paraId="28BA0E83" w14:textId="77777777" w:rsidTr="006D4B55">
        <w:tc>
          <w:tcPr>
            <w:tcW w:w="342" w:type="pct"/>
            <w:tcBorders>
              <w:bottom w:val="single" w:sz="4" w:space="0" w:color="5B9BD5" w:themeColor="accent1"/>
              <w:right w:val="nil"/>
            </w:tcBorders>
          </w:tcPr>
          <w:p w14:paraId="072042AB" w14:textId="77777777" w:rsidR="00735CF9" w:rsidRDefault="00735CF9">
            <w:pPr>
              <w:jc w:val="right"/>
            </w:pPr>
          </w:p>
        </w:tc>
        <w:tc>
          <w:tcPr>
            <w:tcW w:w="407" w:type="pct"/>
            <w:tcBorders>
              <w:left w:val="nil"/>
              <w:bottom w:val="single" w:sz="4" w:space="0" w:color="5B9BD5" w:themeColor="accent1"/>
              <w:right w:val="nil"/>
            </w:tcBorders>
          </w:tcPr>
          <w:p w14:paraId="7BAA3B9C" w14:textId="77777777" w:rsidR="00735CF9" w:rsidRDefault="00735CF9">
            <w:pPr>
              <w:jc w:val="right"/>
            </w:pPr>
          </w:p>
        </w:tc>
        <w:tc>
          <w:tcPr>
            <w:tcW w:w="1931" w:type="pct"/>
            <w:tcBorders>
              <w:left w:val="nil"/>
              <w:bottom w:val="single" w:sz="4" w:space="0" w:color="5B9BD5" w:themeColor="accent1"/>
              <w:right w:val="nil"/>
            </w:tcBorders>
          </w:tcPr>
          <w:p w14:paraId="4CBDD74B" w14:textId="77777777" w:rsidR="00735CF9" w:rsidRDefault="00735CF9">
            <w:pPr>
              <w:jc w:val="right"/>
            </w:pPr>
          </w:p>
        </w:tc>
        <w:tc>
          <w:tcPr>
            <w:tcW w:w="773" w:type="pct"/>
            <w:tcBorders>
              <w:left w:val="nil"/>
              <w:bottom w:val="single" w:sz="4" w:space="0" w:color="5B9BD5" w:themeColor="accent1"/>
              <w:right w:val="nil"/>
            </w:tcBorders>
          </w:tcPr>
          <w:p w14:paraId="29F92965" w14:textId="77777777" w:rsidR="00735CF9" w:rsidRDefault="00735CF9">
            <w:pPr>
              <w:jc w:val="right"/>
            </w:pPr>
          </w:p>
        </w:tc>
        <w:tc>
          <w:tcPr>
            <w:tcW w:w="773" w:type="pct"/>
            <w:tcBorders>
              <w:left w:val="nil"/>
              <w:bottom w:val="single" w:sz="4" w:space="0" w:color="5B9BD5" w:themeColor="accent1"/>
            </w:tcBorders>
          </w:tcPr>
          <w:p w14:paraId="56B5D6AA" w14:textId="77777777" w:rsidR="00735CF9" w:rsidRDefault="00000000">
            <w:pPr>
              <w:jc w:val="right"/>
            </w:pPr>
            <w:sdt>
              <w:sdtPr>
                <w:id w:val="-1790050719"/>
                <w:placeholder>
                  <w:docPart w:val="34773FB210CC4BD49BBA25E561D47FF1"/>
                </w:placeholder>
                <w:showingPlcHdr/>
                <w15:appearance w15:val="hidden"/>
              </w:sdtPr>
              <w:sdtContent>
                <w:r w:rsidR="00591137" w:rsidRPr="00591137">
                  <w:t>Subtotal</w:t>
                </w:r>
              </w:sdtContent>
            </w:sdt>
            <w:r w:rsidR="00591137">
              <w:t xml:space="preserve"> </w:t>
            </w:r>
          </w:p>
        </w:tc>
        <w:tc>
          <w:tcPr>
            <w:tcW w:w="773" w:type="pct"/>
          </w:tcPr>
          <w:p w14:paraId="18F922D5" w14:textId="44B27F16" w:rsidR="00735CF9" w:rsidRDefault="00000000">
            <w:pPr>
              <w:jc w:val="right"/>
            </w:pPr>
            <w:sdt>
              <w:sdtPr>
                <w:id w:val="-1112590678"/>
                <w:placeholder>
                  <w:docPart w:val="1AEB906CFF664F4D992E65A345C5EF14"/>
                </w:placeholder>
                <w15:appearance w15:val="hidden"/>
              </w:sdtPr>
              <w:sdtContent>
                <w:r w:rsidR="000B24A2">
                  <w:t>1200</w:t>
                </w:r>
              </w:sdtContent>
            </w:sdt>
            <w:r w:rsidR="00591137">
              <w:t xml:space="preserve"> </w:t>
            </w:r>
          </w:p>
        </w:tc>
      </w:tr>
      <w:tr w:rsidR="00735CF9" w14:paraId="522F6326" w14:textId="77777777" w:rsidTr="006D4B55">
        <w:tc>
          <w:tcPr>
            <w:tcW w:w="342" w:type="pct"/>
            <w:tcBorders>
              <w:right w:val="nil"/>
            </w:tcBorders>
          </w:tcPr>
          <w:p w14:paraId="04CB75DC" w14:textId="77777777" w:rsidR="00735CF9" w:rsidRDefault="00735CF9">
            <w:pPr>
              <w:jc w:val="right"/>
            </w:pPr>
          </w:p>
        </w:tc>
        <w:tc>
          <w:tcPr>
            <w:tcW w:w="407" w:type="pct"/>
            <w:tcBorders>
              <w:left w:val="nil"/>
              <w:right w:val="nil"/>
            </w:tcBorders>
          </w:tcPr>
          <w:p w14:paraId="0C752A3A" w14:textId="77777777" w:rsidR="00735CF9" w:rsidRDefault="00735CF9">
            <w:pPr>
              <w:jc w:val="right"/>
            </w:pPr>
          </w:p>
        </w:tc>
        <w:tc>
          <w:tcPr>
            <w:tcW w:w="1931" w:type="pct"/>
            <w:tcBorders>
              <w:left w:val="nil"/>
              <w:right w:val="nil"/>
            </w:tcBorders>
          </w:tcPr>
          <w:p w14:paraId="05E1BA7B" w14:textId="77777777" w:rsidR="00735CF9" w:rsidRDefault="00735CF9">
            <w:pPr>
              <w:jc w:val="right"/>
            </w:pPr>
          </w:p>
        </w:tc>
        <w:tc>
          <w:tcPr>
            <w:tcW w:w="773" w:type="pct"/>
            <w:tcBorders>
              <w:left w:val="nil"/>
              <w:right w:val="nil"/>
            </w:tcBorders>
          </w:tcPr>
          <w:p w14:paraId="3FBBB822" w14:textId="77777777" w:rsidR="00735CF9" w:rsidRDefault="00735CF9">
            <w:pPr>
              <w:jc w:val="right"/>
            </w:pPr>
          </w:p>
        </w:tc>
        <w:tc>
          <w:tcPr>
            <w:tcW w:w="773" w:type="pct"/>
            <w:tcBorders>
              <w:left w:val="nil"/>
            </w:tcBorders>
          </w:tcPr>
          <w:p w14:paraId="1F93B3B7" w14:textId="77777777" w:rsidR="00735CF9" w:rsidRDefault="00000000">
            <w:pPr>
              <w:jc w:val="right"/>
            </w:pPr>
            <w:sdt>
              <w:sdtPr>
                <w:id w:val="-1974202049"/>
                <w:placeholder>
                  <w:docPart w:val="9E0DC73E09C14F46A5D210A1A2649EEB"/>
                </w:placeholder>
                <w:showingPlcHdr/>
                <w15:appearance w15:val="hidden"/>
              </w:sdtPr>
              <w:sdtContent>
                <w:r w:rsidR="00591137" w:rsidRPr="00591137">
                  <w:t>Sales Tax</w:t>
                </w:r>
              </w:sdtContent>
            </w:sdt>
            <w:r w:rsidR="00591137">
              <w:t xml:space="preserve"> </w:t>
            </w:r>
          </w:p>
        </w:tc>
        <w:tc>
          <w:tcPr>
            <w:tcW w:w="773" w:type="pct"/>
          </w:tcPr>
          <w:p w14:paraId="00623246" w14:textId="405B395C" w:rsidR="00735CF9" w:rsidRDefault="00000000">
            <w:pPr>
              <w:jc w:val="right"/>
            </w:pPr>
            <w:sdt>
              <w:sdtPr>
                <w:id w:val="1742205046"/>
                <w:placeholder>
                  <w:docPart w:val="E93C511C2A9244BDAA14E519A173C797"/>
                </w:placeholder>
                <w15:appearance w15:val="hidden"/>
              </w:sdtPr>
              <w:sdtContent>
                <w:r w:rsidR="000B24A2">
                  <w:t>0.00</w:t>
                </w:r>
              </w:sdtContent>
            </w:sdt>
            <w:r w:rsidR="00591137">
              <w:t xml:space="preserve"> </w:t>
            </w:r>
          </w:p>
        </w:tc>
      </w:tr>
      <w:tr w:rsidR="00735CF9" w14:paraId="64EF8D62" w14:textId="77777777" w:rsidTr="006D4B5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342" w:type="pct"/>
          </w:tcPr>
          <w:p w14:paraId="7EFB79BA" w14:textId="77777777" w:rsidR="00735CF9" w:rsidRDefault="00735CF9"/>
        </w:tc>
        <w:tc>
          <w:tcPr>
            <w:tcW w:w="407" w:type="pct"/>
          </w:tcPr>
          <w:p w14:paraId="1079C364" w14:textId="77777777" w:rsidR="00735CF9" w:rsidRDefault="00735CF9"/>
        </w:tc>
        <w:tc>
          <w:tcPr>
            <w:tcW w:w="1931" w:type="pct"/>
          </w:tcPr>
          <w:p w14:paraId="2A499FAF" w14:textId="77777777" w:rsidR="00735CF9" w:rsidRDefault="00735CF9"/>
        </w:tc>
        <w:tc>
          <w:tcPr>
            <w:tcW w:w="773" w:type="pct"/>
          </w:tcPr>
          <w:p w14:paraId="657FB392" w14:textId="77777777" w:rsidR="00735CF9" w:rsidRDefault="00735CF9"/>
        </w:tc>
        <w:tc>
          <w:tcPr>
            <w:tcW w:w="773" w:type="pct"/>
          </w:tcPr>
          <w:p w14:paraId="6F18CE50" w14:textId="77777777" w:rsidR="00735CF9" w:rsidRDefault="00000000">
            <w:sdt>
              <w:sdtPr>
                <w:id w:val="603235304"/>
                <w:placeholder>
                  <w:docPart w:val="C6ADB80170F147818C798A981011702E"/>
                </w:placeholder>
                <w:showingPlcHdr/>
                <w15:appearance w15:val="hidden"/>
              </w:sdtPr>
              <w:sdtContent>
                <w:r w:rsidR="00591137" w:rsidRPr="00591137">
                  <w:t>Total</w:t>
                </w:r>
              </w:sdtContent>
            </w:sdt>
            <w:r w:rsidR="00591137">
              <w:t xml:space="preserve"> </w:t>
            </w:r>
          </w:p>
        </w:tc>
        <w:tc>
          <w:tcPr>
            <w:tcW w:w="773" w:type="pct"/>
          </w:tcPr>
          <w:p w14:paraId="25AFD0F2" w14:textId="687801E8" w:rsidR="00735CF9" w:rsidRDefault="00000000">
            <w:sdt>
              <w:sdtPr>
                <w:id w:val="-1362277799"/>
                <w:placeholder>
                  <w:docPart w:val="E4A55BEBC89840CF8C7C68C4C5F9478A"/>
                </w:placeholder>
                <w15:appearance w15:val="hidden"/>
              </w:sdtPr>
              <w:sdtContent>
                <w:r w:rsidR="000B24A2">
                  <w:t>1200.00</w:t>
                </w:r>
              </w:sdtContent>
            </w:sdt>
            <w:r w:rsidR="00591137">
              <w:t xml:space="preserve"> </w:t>
            </w:r>
          </w:p>
        </w:tc>
      </w:tr>
    </w:tbl>
    <w:p w14:paraId="550FCEA7" w14:textId="0D96BDD8" w:rsidR="00735CF9" w:rsidRDefault="00000000">
      <w:pPr>
        <w:pStyle w:val="Closing"/>
      </w:pPr>
      <w:sdt>
        <w:sdtPr>
          <w:id w:val="-997734589"/>
          <w:placeholder>
            <w:docPart w:val="88113CC500DC4EE79C903E5D985D36B4"/>
          </w:placeholder>
          <w:showingPlcHdr/>
          <w15:appearance w15:val="hidden"/>
        </w:sdtPr>
        <w:sdtContent>
          <w:r w:rsidR="00591137" w:rsidRPr="00591137">
            <w:t>Thank you for your business!</w:t>
          </w:r>
        </w:sdtContent>
      </w:sdt>
      <w:r w:rsidR="00591137">
        <w:t xml:space="preserve"> </w:t>
      </w:r>
    </w:p>
    <w:p w14:paraId="248339F0" w14:textId="6AFDC163" w:rsidR="006D4B55" w:rsidRDefault="006D4B55" w:rsidP="006D4B55">
      <w:pPr>
        <w:pStyle w:val="Organization"/>
        <w:ind w:left="6480" w:firstLine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6B9129C" wp14:editId="3E1C3D8F">
            <wp:simplePos x="0" y="0"/>
            <wp:positionH relativeFrom="margin">
              <wp:align>right</wp:align>
            </wp:positionH>
            <wp:positionV relativeFrom="paragraph">
              <wp:posOffset>128905</wp:posOffset>
            </wp:positionV>
            <wp:extent cx="1028700" cy="1028700"/>
            <wp:effectExtent l="0" t="0" r="0" b="0"/>
            <wp:wrapNone/>
            <wp:docPr id="56911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15881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77C5A4" w14:textId="03717869" w:rsidR="00591137" w:rsidRPr="00E6784B" w:rsidRDefault="00E6784B" w:rsidP="006D4B55">
      <w:pPr>
        <w:pStyle w:val="Organization"/>
        <w:ind w:left="6480" w:firstLine="720"/>
        <w:rPr>
          <w:rFonts w:ascii="Aptos" w:hAnsi="Aptos"/>
          <w:b/>
          <w:bCs/>
        </w:rPr>
      </w:pPr>
      <w:r>
        <w:rPr>
          <w:rFonts w:ascii="Aptos" w:hAnsi="Aptos"/>
        </w:rPr>
        <w:t xml:space="preserve">               </w:t>
      </w:r>
      <w:r w:rsidR="000B24A2" w:rsidRPr="00E6784B">
        <w:rPr>
          <w:rFonts w:ascii="Aptos" w:hAnsi="Aptos"/>
          <w:b/>
          <w:bCs/>
        </w:rPr>
        <w:t>AVBT ENTERPRISES</w:t>
      </w:r>
    </w:p>
    <w:p w14:paraId="3FE610C6" w14:textId="0EEBD856" w:rsidR="00591137" w:rsidRPr="00E6784B" w:rsidRDefault="000B24A2" w:rsidP="006D4B55">
      <w:pPr>
        <w:pStyle w:val="ContactInfo"/>
        <w:jc w:val="right"/>
        <w:rPr>
          <w:rFonts w:ascii="Aptos" w:hAnsi="Aptos"/>
        </w:rPr>
      </w:pPr>
      <w:r w:rsidRPr="00E6784B">
        <w:rPr>
          <w:rFonts w:ascii="Aptos" w:hAnsi="Aptos"/>
        </w:rPr>
        <w:t>#134/19, Seva Niketan, Near ITI Solan</w:t>
      </w:r>
      <w:r w:rsidR="00AA29DC" w:rsidRPr="00E6784B">
        <w:rPr>
          <w:rFonts w:ascii="Aptos" w:hAnsi="Aptos"/>
        </w:rPr>
        <w:t>. HP</w:t>
      </w:r>
      <w:r w:rsidRPr="00E6784B">
        <w:rPr>
          <w:rFonts w:ascii="Aptos" w:hAnsi="Aptos"/>
        </w:rPr>
        <w:t xml:space="preserve"> </w:t>
      </w:r>
      <w:r w:rsidR="00591137" w:rsidRPr="00E6784B">
        <w:rPr>
          <w:rStyle w:val="Strong"/>
          <w:rFonts w:ascii="Aptos" w:hAnsi="Aptos"/>
          <w:color w:val="2E74B5" w:themeColor="accent1" w:themeShade="BF"/>
        </w:rPr>
        <w:t>|</w:t>
      </w:r>
      <w:r w:rsidR="00591137" w:rsidRPr="00E6784B">
        <w:rPr>
          <w:rFonts w:ascii="Aptos" w:hAnsi="Aptos"/>
        </w:rPr>
        <w:t> </w:t>
      </w:r>
      <w:sdt>
        <w:sdtPr>
          <w:rPr>
            <w:rFonts w:ascii="Aptos" w:hAnsi="Aptos"/>
          </w:rPr>
          <w:id w:val="455155467"/>
          <w:placeholder>
            <w:docPart w:val="6423E53F20F547AF9B00F248A0A85568"/>
          </w:placeholder>
          <w15:appearance w15:val="hidden"/>
        </w:sdtPr>
        <w:sdtContent>
          <w:r w:rsidR="00AA29DC" w:rsidRPr="00E6784B">
            <w:rPr>
              <w:rFonts w:ascii="Aptos" w:hAnsi="Aptos"/>
            </w:rPr>
            <w:t>173212</w:t>
          </w:r>
        </w:sdtContent>
      </w:sdt>
    </w:p>
    <w:p w14:paraId="781E60DB" w14:textId="5DA08C6D" w:rsidR="00591137" w:rsidRPr="00E6784B" w:rsidRDefault="000B24A2" w:rsidP="006D4B55">
      <w:pPr>
        <w:pStyle w:val="ContactInfo"/>
        <w:jc w:val="right"/>
        <w:rPr>
          <w:rFonts w:ascii="Aptos" w:hAnsi="Aptos"/>
        </w:rPr>
      </w:pPr>
      <w:r w:rsidRPr="00E6784B">
        <w:rPr>
          <w:rFonts w:ascii="Aptos" w:hAnsi="Aptos"/>
        </w:rPr>
        <w:t>Ph. +91 8979768681</w:t>
      </w:r>
      <w:r w:rsidR="00591137" w:rsidRPr="00E6784B">
        <w:rPr>
          <w:rFonts w:ascii="Aptos" w:hAnsi="Aptos"/>
        </w:rPr>
        <w:t> </w:t>
      </w:r>
      <w:r w:rsidR="00591137" w:rsidRPr="00E6784B">
        <w:rPr>
          <w:rStyle w:val="Strong"/>
          <w:rFonts w:ascii="Aptos" w:hAnsi="Aptos"/>
          <w:color w:val="2E74B5" w:themeColor="accent1" w:themeShade="BF"/>
        </w:rPr>
        <w:t>|</w:t>
      </w:r>
      <w:r w:rsidR="00591137" w:rsidRPr="00E6784B">
        <w:rPr>
          <w:rFonts w:ascii="Aptos" w:hAnsi="Aptos"/>
        </w:rPr>
        <w:t>  </w:t>
      </w:r>
      <w:sdt>
        <w:sdtPr>
          <w:rPr>
            <w:rFonts w:ascii="Aptos" w:hAnsi="Aptos"/>
          </w:rPr>
          <w:id w:val="-258217753"/>
          <w:placeholder>
            <w:docPart w:val="AE87EF3CB4FB445192E81A9C70C0256F"/>
          </w:placeholder>
          <w15:appearance w15:val="hidden"/>
        </w:sdtPr>
        <w:sdtContent>
          <w:hyperlink r:id="rId13" w:history="1">
            <w:r w:rsidRPr="00E6784B">
              <w:rPr>
                <w:rStyle w:val="Hyperlink"/>
                <w:rFonts w:ascii="Aptos" w:hAnsi="Aptos"/>
              </w:rPr>
              <w:t>info@guzo.in</w:t>
            </w:r>
          </w:hyperlink>
        </w:sdtContent>
      </w:sdt>
    </w:p>
    <w:p w14:paraId="4076A519" w14:textId="0CF184A6" w:rsidR="000B24A2" w:rsidRDefault="006D4B55" w:rsidP="00591137">
      <w:pPr>
        <w:pStyle w:val="ContactInf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0B24A2" w:rsidSect="00591137">
      <w:footerReference w:type="default" r:id="rId14"/>
      <w:pgSz w:w="12240" w:h="15840" w:code="1"/>
      <w:pgMar w:top="108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2A766D" w14:textId="77777777" w:rsidR="003E5B3A" w:rsidRDefault="003E5B3A">
      <w:pPr>
        <w:spacing w:after="0"/>
      </w:pPr>
      <w:r>
        <w:separator/>
      </w:r>
    </w:p>
  </w:endnote>
  <w:endnote w:type="continuationSeparator" w:id="0">
    <w:p w14:paraId="56473982" w14:textId="77777777" w:rsidR="003E5B3A" w:rsidRDefault="003E5B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7B3CD5" w14:textId="77777777" w:rsidR="00147208" w:rsidRPr="00147208" w:rsidRDefault="00147208" w:rsidP="00147208">
    <w:pPr>
      <w:pStyle w:val="Footer"/>
      <w:jc w:val="left"/>
    </w:pPr>
    <w:r w:rsidRPr="00147208">
      <w:fldChar w:fldCharType="begin"/>
    </w:r>
    <w:r w:rsidRPr="00147208">
      <w:instrText xml:space="preserve"> PAGE   \* MERGEFORMAT </w:instrText>
    </w:r>
    <w:r w:rsidRPr="00147208">
      <w:fldChar w:fldCharType="separate"/>
    </w:r>
    <w:r w:rsidRPr="00147208">
      <w:t>2</w:t>
    </w:r>
    <w:r w:rsidRPr="0014720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D7B1FD" w14:textId="77777777" w:rsidR="003E5B3A" w:rsidRDefault="003E5B3A">
      <w:pPr>
        <w:spacing w:after="0"/>
      </w:pPr>
      <w:r>
        <w:separator/>
      </w:r>
    </w:p>
  </w:footnote>
  <w:footnote w:type="continuationSeparator" w:id="0">
    <w:p w14:paraId="5E83D792" w14:textId="77777777" w:rsidR="003E5B3A" w:rsidRDefault="003E5B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8D8F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7E5D71"/>
    <w:multiLevelType w:val="hybridMultilevel"/>
    <w:tmpl w:val="BFBE56B6"/>
    <w:lvl w:ilvl="0" w:tplc="DF622CE6">
      <w:start w:val="1"/>
      <w:numFmt w:val="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875394">
    <w:abstractNumId w:val="0"/>
  </w:num>
  <w:num w:numId="2" w16cid:durableId="783116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A2"/>
    <w:rsid w:val="00097B66"/>
    <w:rsid w:val="000B24A2"/>
    <w:rsid w:val="000F2348"/>
    <w:rsid w:val="00147208"/>
    <w:rsid w:val="00255734"/>
    <w:rsid w:val="003B6928"/>
    <w:rsid w:val="003C0F8A"/>
    <w:rsid w:val="003E5B3A"/>
    <w:rsid w:val="004C306F"/>
    <w:rsid w:val="00575A98"/>
    <w:rsid w:val="00591137"/>
    <w:rsid w:val="005C2CF2"/>
    <w:rsid w:val="005E570E"/>
    <w:rsid w:val="006045E9"/>
    <w:rsid w:val="006433F3"/>
    <w:rsid w:val="0065347E"/>
    <w:rsid w:val="00690303"/>
    <w:rsid w:val="006D4B55"/>
    <w:rsid w:val="00735CF9"/>
    <w:rsid w:val="007C1E31"/>
    <w:rsid w:val="008262D7"/>
    <w:rsid w:val="00870B85"/>
    <w:rsid w:val="008D6759"/>
    <w:rsid w:val="00AA29DC"/>
    <w:rsid w:val="00C7576A"/>
    <w:rsid w:val="00CA528F"/>
    <w:rsid w:val="00D776E0"/>
    <w:rsid w:val="00E6784B"/>
    <w:rsid w:val="00E92BA2"/>
    <w:rsid w:val="00F3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959E3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404040" w:themeColor="text1" w:themeTint="BF"/>
        <w:kern w:val="2"/>
        <w:sz w:val="18"/>
        <w:lang w:val="en-US" w:eastAsia="ja-JP" w:bidi="ar-SA"/>
        <w14:ligatures w14:val="standard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kern w:val="0"/>
      <w:sz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b/>
      <w:bCs/>
      <w:color w:val="5B9BD5" w:themeColor="accent1"/>
      <w:kern w:val="0"/>
      <w:sz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3"/>
    <w:qFormat/>
    <w:rsid w:val="00147208"/>
    <w:pPr>
      <w:numPr>
        <w:ilvl w:val="1"/>
      </w:numPr>
      <w:spacing w:before="80" w:after="0" w:line="280" w:lineRule="exact"/>
    </w:pPr>
    <w:rPr>
      <w:b/>
      <w:bCs/>
      <w:color w:val="2E74B5" w:themeColor="accent1" w:themeShade="BF"/>
      <w:kern w:val="0"/>
      <w:sz w:val="24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3"/>
    <w:rsid w:val="00147208"/>
    <w:rPr>
      <w:b/>
      <w:bCs/>
      <w:color w:val="2E74B5" w:themeColor="accent1" w:themeShade="BF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2"/>
    <w:qFormat/>
    <w:rsid w:val="005C2CF2"/>
    <w:pP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5C2CF2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14:ligatures w14:val="none"/>
    </w:rPr>
  </w:style>
  <w:style w:type="table" w:customStyle="1" w:styleId="InvoiceTable">
    <w:name w:val="Invoice Table"/>
    <w:basedOn w:val="TableNormal"/>
    <w:uiPriority w:val="99"/>
    <w:rsid w:val="00147208"/>
    <w:pPr>
      <w:spacing w:before="120" w:after="120"/>
    </w:pPr>
    <w:rPr>
      <w:kern w:val="0"/>
      <w14:ligatures w14:val="none"/>
    </w:r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pPr>
        <w:wordWrap/>
        <w:jc w:val="right"/>
      </w:pPr>
      <w:rPr>
        <w:b/>
        <w:color w:val="auto"/>
      </w:rPr>
      <w:tblPr/>
      <w:tcPr>
        <w:shd w:val="clear" w:color="auto" w:fill="9CC2E5" w:themeFill="accent1" w:themeFillTint="99"/>
      </w:tcPr>
    </w:tblStyle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InvoiceHeading">
    <w:name w:val="Invoice Heading"/>
    <w:basedOn w:val="Normal"/>
    <w:next w:val="Normal"/>
    <w:uiPriority w:val="2"/>
    <w:qFormat/>
    <w:pPr>
      <w:spacing w:before="600" w:after="240"/>
    </w:pPr>
    <w:rPr>
      <w:b/>
      <w:bCs/>
      <w:caps/>
      <w:color w:val="1F4E79" w:themeColor="accent1" w:themeShade="8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kern w:val="0"/>
      <w:sz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color w:val="5B9BD5" w:themeColor="accent1"/>
      <w:kern w:val="0"/>
      <w:sz w:val="24"/>
      <w14:ligatures w14:val="none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2"/>
    <w:qFormat/>
    <w:pPr>
      <w:spacing w:after="120"/>
    </w:pPr>
    <w:rPr>
      <w:b/>
      <w:bCs/>
    </w:rPr>
  </w:style>
  <w:style w:type="paragraph" w:customStyle="1" w:styleId="FormText">
    <w:name w:val="Form Text"/>
    <w:basedOn w:val="Normal"/>
    <w:uiPriority w:val="2"/>
    <w:qFormat/>
    <w:pPr>
      <w:spacing w:after="1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200" w:after="0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kern w:val="0"/>
      <w:sz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noProof/>
      <w:color w:val="1F4E79" w:themeColor="accent1" w:themeShade="80"/>
      <w:kern w:val="0"/>
      <w:sz w:val="20"/>
      <w14:ligatures w14:val="none"/>
    </w:rPr>
  </w:style>
  <w:style w:type="paragraph" w:styleId="Closing">
    <w:name w:val="Closing"/>
    <w:basedOn w:val="Normal"/>
    <w:link w:val="ClosingChar"/>
    <w:uiPriority w:val="4"/>
    <w:unhideWhenUsed/>
    <w:qFormat/>
    <w:rsid w:val="00147208"/>
    <w:pPr>
      <w:spacing w:before="360" w:after="120"/>
    </w:pPr>
    <w:rPr>
      <w:b/>
      <w:bCs/>
      <w:color w:val="2E74B5" w:themeColor="accent1" w:themeShade="BF"/>
      <w:sz w:val="24"/>
    </w:rPr>
  </w:style>
  <w:style w:type="character" w:customStyle="1" w:styleId="ClosingChar">
    <w:name w:val="Closing Char"/>
    <w:basedOn w:val="DefaultParagraphFont"/>
    <w:link w:val="Closing"/>
    <w:uiPriority w:val="4"/>
    <w:rsid w:val="00147208"/>
    <w:rPr>
      <w:b/>
      <w:bCs/>
      <w:color w:val="2E74B5" w:themeColor="accent1" w:themeShade="BF"/>
      <w:sz w:val="24"/>
    </w:rPr>
  </w:style>
  <w:style w:type="paragraph" w:customStyle="1" w:styleId="Organization">
    <w:name w:val="Organization"/>
    <w:basedOn w:val="Normal"/>
    <w:next w:val="Normal"/>
    <w:uiPriority w:val="4"/>
    <w:qFormat/>
    <w:rsid w:val="00591137"/>
    <w:pPr>
      <w:spacing w:before="840" w:after="0" w:line="288" w:lineRule="auto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styleId="Strong">
    <w:name w:val="Strong"/>
    <w:basedOn w:val="DefaultParagraphFont"/>
    <w:uiPriority w:val="2"/>
    <w:unhideWhenUsed/>
    <w:qFormat/>
    <w:rPr>
      <w:b w:val="0"/>
      <w:bCs w:val="0"/>
      <w:color w:val="5B9BD5" w:themeColor="accent1"/>
    </w:rPr>
  </w:style>
  <w:style w:type="paragraph" w:customStyle="1" w:styleId="ContactInfo">
    <w:name w:val="Contact Info"/>
    <w:basedOn w:val="Normal"/>
    <w:uiPriority w:val="4"/>
    <w:qFormat/>
    <w:pPr>
      <w:spacing w:before="40" w:after="0"/>
    </w:pPr>
  </w:style>
  <w:style w:type="character" w:styleId="Hyperlink">
    <w:name w:val="Hyperlink"/>
    <w:basedOn w:val="DefaultParagraphFont"/>
    <w:uiPriority w:val="99"/>
    <w:unhideWhenUsed/>
    <w:rsid w:val="000B24A2"/>
    <w:rPr>
      <w:color w:val="40ACD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4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info@guzo.in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nfo@guzo.in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ha\AppData\Roaming\Microsoft\Templates\Business%20sales%20invo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B60BA79389D423889D1A85A86736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2EE5F-9399-48E1-89FA-3A159F3AACC8}"/>
      </w:docPartPr>
      <w:docPartBody>
        <w:p w:rsidR="007058C2" w:rsidRDefault="00000000">
          <w:pPr>
            <w:pStyle w:val="4B60BA79389D423889D1A85A86736A96"/>
          </w:pPr>
          <w:r w:rsidRPr="0065347E">
            <w:t>Invoice #</w:t>
          </w:r>
        </w:p>
      </w:docPartBody>
    </w:docPart>
    <w:docPart>
      <w:docPartPr>
        <w:name w:val="A1E87B0B863D473CBD35A658CE33E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240D33-74D9-4EF9-B992-F13DE1F3B11C}"/>
      </w:docPartPr>
      <w:docPartBody>
        <w:p w:rsidR="007058C2" w:rsidRDefault="00000000">
          <w:pPr>
            <w:pStyle w:val="A1E87B0B863D473CBD35A658CE33E336"/>
          </w:pPr>
          <w:r w:rsidRPr="00591137">
            <w:t>Qty.</w:t>
          </w:r>
        </w:p>
      </w:docPartBody>
    </w:docPart>
    <w:docPart>
      <w:docPartPr>
        <w:name w:val="3A282280D7C44DA49A0A911417EC9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102A6-4473-4321-B68C-A219CDB81D00}"/>
      </w:docPartPr>
      <w:docPartBody>
        <w:p w:rsidR="007058C2" w:rsidRDefault="00000000">
          <w:pPr>
            <w:pStyle w:val="3A282280D7C44DA49A0A911417EC9DDA"/>
          </w:pPr>
          <w:r w:rsidRPr="00591137">
            <w:t>Item#</w:t>
          </w:r>
        </w:p>
      </w:docPartBody>
    </w:docPart>
    <w:docPart>
      <w:docPartPr>
        <w:name w:val="2BBCE72A83784F8897BEE59B2DFA40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59348-5BBC-409F-B4EE-DCB0B10F33FC}"/>
      </w:docPartPr>
      <w:docPartBody>
        <w:p w:rsidR="007058C2" w:rsidRDefault="00000000">
          <w:pPr>
            <w:pStyle w:val="2BBCE72A83784F8897BEE59B2DFA40F1"/>
          </w:pPr>
          <w:r w:rsidRPr="00591137">
            <w:t>Description</w:t>
          </w:r>
        </w:p>
      </w:docPartBody>
    </w:docPart>
    <w:docPart>
      <w:docPartPr>
        <w:name w:val="FE96C97353AA43BB9B67BE9B54DA2B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230BE-6F5D-41AA-B622-5FBC55D043E1}"/>
      </w:docPartPr>
      <w:docPartBody>
        <w:p w:rsidR="007058C2" w:rsidRDefault="00000000">
          <w:pPr>
            <w:pStyle w:val="FE96C97353AA43BB9B67BE9B54DA2B0D"/>
          </w:pPr>
          <w:r w:rsidRPr="00591137">
            <w:t>Unit price</w:t>
          </w:r>
        </w:p>
      </w:docPartBody>
    </w:docPart>
    <w:docPart>
      <w:docPartPr>
        <w:name w:val="9F48783E21EF4D3DA0BFE12EB5C8A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D9DB0-B790-475F-9375-8767D8859D18}"/>
      </w:docPartPr>
      <w:docPartBody>
        <w:p w:rsidR="007058C2" w:rsidRDefault="00000000">
          <w:pPr>
            <w:pStyle w:val="9F48783E21EF4D3DA0BFE12EB5C8A2C1"/>
          </w:pPr>
          <w:r w:rsidRPr="00591137">
            <w:t>Discount</w:t>
          </w:r>
        </w:p>
      </w:docPartBody>
    </w:docPart>
    <w:docPart>
      <w:docPartPr>
        <w:name w:val="6E2CE809BF2642DD96FBC98ABB30A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994018-31B4-4304-B64F-7D6E7146EAFC}"/>
      </w:docPartPr>
      <w:docPartBody>
        <w:p w:rsidR="007058C2" w:rsidRDefault="00000000">
          <w:pPr>
            <w:pStyle w:val="6E2CE809BF2642DD96FBC98ABB30AA33"/>
          </w:pPr>
          <w:r w:rsidRPr="00591137">
            <w:t>Line total</w:t>
          </w:r>
        </w:p>
      </w:docPartBody>
    </w:docPart>
    <w:docPart>
      <w:docPartPr>
        <w:name w:val="47C845658C1848F8B63E943ED430C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D9F4DB-7433-440E-9114-68A6B092EBDB}"/>
      </w:docPartPr>
      <w:docPartBody>
        <w:p w:rsidR="007058C2" w:rsidRDefault="00000000">
          <w:pPr>
            <w:pStyle w:val="47C845658C1848F8B63E943ED430C555"/>
          </w:pPr>
          <w:r w:rsidRPr="00591137">
            <w:t>10</w:t>
          </w:r>
        </w:p>
      </w:docPartBody>
    </w:docPart>
    <w:docPart>
      <w:docPartPr>
        <w:name w:val="9A2082E1305C4C2C8A2E82506455A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C3863E-8A50-44CD-8437-45580BA9575E}"/>
      </w:docPartPr>
      <w:docPartBody>
        <w:p w:rsidR="007058C2" w:rsidRDefault="00000000">
          <w:pPr>
            <w:pStyle w:val="9A2082E1305C4C2C8A2E82506455A49B"/>
          </w:pPr>
          <w:r w:rsidRPr="00591137">
            <w:t>5.00</w:t>
          </w:r>
        </w:p>
      </w:docPartBody>
    </w:docPart>
    <w:docPart>
      <w:docPartPr>
        <w:name w:val="AAA640F4671B4038A00610BE3E711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B1F71A-088D-46DD-89B5-2E8C3A3B488B}"/>
      </w:docPartPr>
      <w:docPartBody>
        <w:p w:rsidR="007058C2" w:rsidRDefault="00000000">
          <w:pPr>
            <w:pStyle w:val="AAA640F4671B4038A00610BE3E711436"/>
          </w:pPr>
          <w:r w:rsidRPr="00591137">
            <w:t>Total Discount</w:t>
          </w:r>
        </w:p>
      </w:docPartBody>
    </w:docPart>
    <w:docPart>
      <w:docPartPr>
        <w:name w:val="1BAD7933BDDC4651AAA8764F3E081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19929-6305-4DAE-9AFC-51A556DB6F3C}"/>
      </w:docPartPr>
      <w:docPartBody>
        <w:p w:rsidR="007058C2" w:rsidRDefault="00000000">
          <w:pPr>
            <w:pStyle w:val="1BAD7933BDDC4651AAA8764F3E081222"/>
          </w:pPr>
          <w:r w:rsidRPr="00591137">
            <w:t>0</w:t>
          </w:r>
        </w:p>
      </w:docPartBody>
    </w:docPart>
    <w:docPart>
      <w:docPartPr>
        <w:name w:val="34773FB210CC4BD49BBA25E561D47F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E23D73-B1E6-4465-845E-359C56E747A2}"/>
      </w:docPartPr>
      <w:docPartBody>
        <w:p w:rsidR="007058C2" w:rsidRDefault="00000000">
          <w:pPr>
            <w:pStyle w:val="34773FB210CC4BD49BBA25E561D47FF1"/>
          </w:pPr>
          <w:r w:rsidRPr="00591137">
            <w:t>Subtotal</w:t>
          </w:r>
        </w:p>
      </w:docPartBody>
    </w:docPart>
    <w:docPart>
      <w:docPartPr>
        <w:name w:val="1AEB906CFF664F4D992E65A345C5E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0DF2F7-9D59-47E0-B5DD-7FD14CDD1F61}"/>
      </w:docPartPr>
      <w:docPartBody>
        <w:p w:rsidR="007058C2" w:rsidRDefault="00000000">
          <w:pPr>
            <w:pStyle w:val="1AEB906CFF664F4D992E65A345C5EF14"/>
          </w:pPr>
          <w:r w:rsidRPr="00591137">
            <w:t>278.00</w:t>
          </w:r>
        </w:p>
      </w:docPartBody>
    </w:docPart>
    <w:docPart>
      <w:docPartPr>
        <w:name w:val="9E0DC73E09C14F46A5D210A1A2649E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9F42D0-15C7-46F4-A91A-AFEB4A1D718D}"/>
      </w:docPartPr>
      <w:docPartBody>
        <w:p w:rsidR="007058C2" w:rsidRDefault="00000000">
          <w:pPr>
            <w:pStyle w:val="9E0DC73E09C14F46A5D210A1A2649EEB"/>
          </w:pPr>
          <w:r w:rsidRPr="00591137">
            <w:t>Sales Tax</w:t>
          </w:r>
        </w:p>
      </w:docPartBody>
    </w:docPart>
    <w:docPart>
      <w:docPartPr>
        <w:name w:val="E93C511C2A9244BDAA14E519A173C7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36D4B8-F6A0-406A-BCFF-9AA0BD2C5169}"/>
      </w:docPartPr>
      <w:docPartBody>
        <w:p w:rsidR="007058C2" w:rsidRDefault="00000000">
          <w:pPr>
            <w:pStyle w:val="E93C511C2A9244BDAA14E519A173C797"/>
          </w:pPr>
          <w:r w:rsidRPr="00591137">
            <w:t>13.90</w:t>
          </w:r>
        </w:p>
      </w:docPartBody>
    </w:docPart>
    <w:docPart>
      <w:docPartPr>
        <w:name w:val="C6ADB80170F147818C798A98101170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3AC79A-085E-4F2F-8433-5BA6FDC855B4}"/>
      </w:docPartPr>
      <w:docPartBody>
        <w:p w:rsidR="007058C2" w:rsidRDefault="00000000">
          <w:pPr>
            <w:pStyle w:val="C6ADB80170F147818C798A981011702E"/>
          </w:pPr>
          <w:r w:rsidRPr="00591137">
            <w:t>Total</w:t>
          </w:r>
        </w:p>
      </w:docPartBody>
    </w:docPart>
    <w:docPart>
      <w:docPartPr>
        <w:name w:val="E4A55BEBC89840CF8C7C68C4C5F94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9D0EAA-C94B-4ADF-BF89-78B77C470276}"/>
      </w:docPartPr>
      <w:docPartBody>
        <w:p w:rsidR="007058C2" w:rsidRDefault="00000000">
          <w:pPr>
            <w:pStyle w:val="E4A55BEBC89840CF8C7C68C4C5F9478A"/>
          </w:pPr>
          <w:r w:rsidRPr="00591137">
            <w:t>291.90</w:t>
          </w:r>
        </w:p>
      </w:docPartBody>
    </w:docPart>
    <w:docPart>
      <w:docPartPr>
        <w:name w:val="88113CC500DC4EE79C903E5D985D36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00B8E-0169-418F-A47E-7D1E66952045}"/>
      </w:docPartPr>
      <w:docPartBody>
        <w:p w:rsidR="007058C2" w:rsidRDefault="00000000">
          <w:pPr>
            <w:pStyle w:val="88113CC500DC4EE79C903E5D985D36B4"/>
          </w:pPr>
          <w:r w:rsidRPr="00591137">
            <w:t>Thank you for your business!</w:t>
          </w:r>
        </w:p>
      </w:docPartBody>
    </w:docPart>
    <w:docPart>
      <w:docPartPr>
        <w:name w:val="6423E53F20F547AF9B00F248A0A855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150AB5-270E-45DC-8DEC-42CD406A4ED1}"/>
      </w:docPartPr>
      <w:docPartBody>
        <w:p w:rsidR="007058C2" w:rsidRDefault="00000000">
          <w:pPr>
            <w:pStyle w:val="6423E53F20F547AF9B00F248A0A85568"/>
          </w:pPr>
          <w:r w:rsidRPr="00591137">
            <w:t>interestingsite.com</w:t>
          </w:r>
        </w:p>
      </w:docPartBody>
    </w:docPart>
    <w:docPart>
      <w:docPartPr>
        <w:name w:val="AE87EF3CB4FB445192E81A9C70C02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CAC98-0C61-4150-A7F7-5AF456D2389C}"/>
      </w:docPartPr>
      <w:docPartBody>
        <w:p w:rsidR="007058C2" w:rsidRDefault="00000000">
          <w:pPr>
            <w:pStyle w:val="AE87EF3CB4FB445192E81A9C70C0256F"/>
          </w:pPr>
          <w:r w:rsidRPr="00591137">
            <w:t>happiest@example.com</w:t>
          </w:r>
        </w:p>
      </w:docPartBody>
    </w:docPart>
    <w:docPart>
      <w:docPartPr>
        <w:name w:val="06D7EB700A244912BCBBE215DE71E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0D5DE9-36C9-4472-8F6F-3AD4C10A328E}"/>
      </w:docPartPr>
      <w:docPartBody>
        <w:p w:rsidR="007058C2" w:rsidRDefault="00C622CD" w:rsidP="00C622CD">
          <w:pPr>
            <w:pStyle w:val="06D7EB700A244912BCBBE215DE71E9EF"/>
          </w:pPr>
          <w:r w:rsidRPr="00591137">
            <w:t>Bill to</w:t>
          </w:r>
        </w:p>
      </w:docPartBody>
    </w:docPart>
    <w:docPart>
      <w:docPartPr>
        <w:name w:val="2D993805B9CD4A51B5B2275EDBAF4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1B07F7-72E4-4DFC-9B1F-195D2BF8747C}"/>
      </w:docPartPr>
      <w:docPartBody>
        <w:p w:rsidR="007058C2" w:rsidRDefault="00C622CD" w:rsidP="00C622CD">
          <w:pPr>
            <w:pStyle w:val="2D993805B9CD4A51B5B2275EDBAF4ADB"/>
          </w:pPr>
          <w:r w:rsidRPr="005C2CF2">
            <w:t>Customer</w:t>
          </w:r>
        </w:p>
      </w:docPartBody>
    </w:docPart>
    <w:docPart>
      <w:docPartPr>
        <w:name w:val="EA3FE1FD27454685B020FFD7BDB4C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706D1-C759-4AC8-B591-4C2A4B45B18C}"/>
      </w:docPartPr>
      <w:docPartBody>
        <w:p w:rsidR="007058C2" w:rsidRDefault="00C622CD" w:rsidP="00C622CD">
          <w:pPr>
            <w:pStyle w:val="EA3FE1FD27454685B020FFD7BDB4CAE1"/>
          </w:pPr>
          <w:r w:rsidRPr="0065347E">
            <w:t>Henry Ross</w:t>
          </w:r>
        </w:p>
      </w:docPartBody>
    </w:docPart>
    <w:docPart>
      <w:docPartPr>
        <w:name w:val="C2FF985D2F4D410E8C1FC979088014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E13FE6-B668-4D22-8C33-744915A39F20}"/>
      </w:docPartPr>
      <w:docPartBody>
        <w:p w:rsidR="00A71E50" w:rsidRDefault="007058C2" w:rsidP="007058C2">
          <w:pPr>
            <w:pStyle w:val="C2FF985D2F4D410E8C1FC979088014C5"/>
          </w:pPr>
          <w:r w:rsidRPr="005C2CF2">
            <w:rPr>
              <w:rStyle w:val="TitleChar"/>
            </w:rPr>
            <w:t>Happiest Valley Farms</w:t>
          </w:r>
        </w:p>
      </w:docPartBody>
    </w:docPart>
    <w:docPart>
      <w:docPartPr>
        <w:name w:val="E532EA6790294598ACE81105F6A609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28B3D-C020-4950-8E79-CA0E540CFA96}"/>
      </w:docPartPr>
      <w:docPartBody>
        <w:p w:rsidR="00A71E50" w:rsidRDefault="007058C2" w:rsidP="007058C2">
          <w:pPr>
            <w:pStyle w:val="E532EA6790294598ACE81105F6A6097B"/>
          </w:pPr>
          <w:r w:rsidRPr="005C2CF2">
            <w:t>November 30, 2022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CD"/>
    <w:rsid w:val="00441836"/>
    <w:rsid w:val="006045E9"/>
    <w:rsid w:val="007058C2"/>
    <w:rsid w:val="008262D7"/>
    <w:rsid w:val="009707AC"/>
    <w:rsid w:val="00A71E50"/>
    <w:rsid w:val="00C622CD"/>
    <w:rsid w:val="00C9182C"/>
    <w:rsid w:val="00E9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7058C2"/>
    <w:pPr>
      <w:spacing w:after="0" w:line="420" w:lineRule="exact"/>
    </w:pPr>
    <w:rPr>
      <w:rFonts w:asciiTheme="majorHAnsi" w:eastAsiaTheme="majorEastAsia" w:hAnsiTheme="majorHAnsi" w:cstheme="majorBidi"/>
      <w:caps/>
      <w:color w:val="1F3864" w:themeColor="accent1" w:themeShade="80"/>
      <w:kern w:val="28"/>
      <w:sz w:val="38"/>
      <w:szCs w:val="20"/>
      <w:lang w:val="en-US" w:eastAsia="ja-JP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7058C2"/>
    <w:rPr>
      <w:rFonts w:asciiTheme="majorHAnsi" w:eastAsiaTheme="majorEastAsia" w:hAnsiTheme="majorHAnsi" w:cstheme="majorBidi"/>
      <w:caps/>
      <w:color w:val="1F3864" w:themeColor="accent1" w:themeShade="80"/>
      <w:kern w:val="28"/>
      <w:sz w:val="38"/>
      <w:szCs w:val="20"/>
      <w:lang w:val="en-US" w:eastAsia="ja-JP"/>
      <w14:ligatures w14:val="none"/>
    </w:rPr>
  </w:style>
  <w:style w:type="paragraph" w:customStyle="1" w:styleId="4B60BA79389D423889D1A85A86736A96">
    <w:name w:val="4B60BA79389D423889D1A85A86736A96"/>
  </w:style>
  <w:style w:type="paragraph" w:customStyle="1" w:styleId="C2FF985D2F4D410E8C1FC979088014C5">
    <w:name w:val="C2FF985D2F4D410E8C1FC979088014C5"/>
    <w:rsid w:val="007058C2"/>
  </w:style>
  <w:style w:type="paragraph" w:customStyle="1" w:styleId="E532EA6790294598ACE81105F6A6097B">
    <w:name w:val="E532EA6790294598ACE81105F6A6097B"/>
    <w:rsid w:val="007058C2"/>
  </w:style>
  <w:style w:type="paragraph" w:customStyle="1" w:styleId="A1E87B0B863D473CBD35A658CE33E336">
    <w:name w:val="A1E87B0B863D473CBD35A658CE33E336"/>
  </w:style>
  <w:style w:type="paragraph" w:customStyle="1" w:styleId="3A282280D7C44DA49A0A911417EC9DDA">
    <w:name w:val="3A282280D7C44DA49A0A911417EC9DDA"/>
  </w:style>
  <w:style w:type="paragraph" w:customStyle="1" w:styleId="2BBCE72A83784F8897BEE59B2DFA40F1">
    <w:name w:val="2BBCE72A83784F8897BEE59B2DFA40F1"/>
  </w:style>
  <w:style w:type="paragraph" w:customStyle="1" w:styleId="FE96C97353AA43BB9B67BE9B54DA2B0D">
    <w:name w:val="FE96C97353AA43BB9B67BE9B54DA2B0D"/>
  </w:style>
  <w:style w:type="paragraph" w:customStyle="1" w:styleId="9F48783E21EF4D3DA0BFE12EB5C8A2C1">
    <w:name w:val="9F48783E21EF4D3DA0BFE12EB5C8A2C1"/>
  </w:style>
  <w:style w:type="paragraph" w:customStyle="1" w:styleId="6E2CE809BF2642DD96FBC98ABB30AA33">
    <w:name w:val="6E2CE809BF2642DD96FBC98ABB30AA33"/>
  </w:style>
  <w:style w:type="paragraph" w:customStyle="1" w:styleId="47C845658C1848F8B63E943ED430C555">
    <w:name w:val="47C845658C1848F8B63E943ED430C555"/>
  </w:style>
  <w:style w:type="paragraph" w:customStyle="1" w:styleId="9A2082E1305C4C2C8A2E82506455A49B">
    <w:name w:val="9A2082E1305C4C2C8A2E82506455A49B"/>
  </w:style>
  <w:style w:type="paragraph" w:customStyle="1" w:styleId="AAA640F4671B4038A00610BE3E711436">
    <w:name w:val="AAA640F4671B4038A00610BE3E711436"/>
  </w:style>
  <w:style w:type="paragraph" w:customStyle="1" w:styleId="1BAD7933BDDC4651AAA8764F3E081222">
    <w:name w:val="1BAD7933BDDC4651AAA8764F3E081222"/>
  </w:style>
  <w:style w:type="paragraph" w:customStyle="1" w:styleId="34773FB210CC4BD49BBA25E561D47FF1">
    <w:name w:val="34773FB210CC4BD49BBA25E561D47FF1"/>
  </w:style>
  <w:style w:type="paragraph" w:customStyle="1" w:styleId="1AEB906CFF664F4D992E65A345C5EF14">
    <w:name w:val="1AEB906CFF664F4D992E65A345C5EF14"/>
  </w:style>
  <w:style w:type="paragraph" w:customStyle="1" w:styleId="9E0DC73E09C14F46A5D210A1A2649EEB">
    <w:name w:val="9E0DC73E09C14F46A5D210A1A2649EEB"/>
  </w:style>
  <w:style w:type="paragraph" w:customStyle="1" w:styleId="E93C511C2A9244BDAA14E519A173C797">
    <w:name w:val="E93C511C2A9244BDAA14E519A173C797"/>
  </w:style>
  <w:style w:type="paragraph" w:customStyle="1" w:styleId="C6ADB80170F147818C798A981011702E">
    <w:name w:val="C6ADB80170F147818C798A981011702E"/>
  </w:style>
  <w:style w:type="paragraph" w:customStyle="1" w:styleId="E4A55BEBC89840CF8C7C68C4C5F9478A">
    <w:name w:val="E4A55BEBC89840CF8C7C68C4C5F9478A"/>
  </w:style>
  <w:style w:type="paragraph" w:customStyle="1" w:styleId="88113CC500DC4EE79C903E5D985D36B4">
    <w:name w:val="88113CC500DC4EE79C903E5D985D36B4"/>
  </w:style>
  <w:style w:type="paragraph" w:customStyle="1" w:styleId="6423E53F20F547AF9B00F248A0A85568">
    <w:name w:val="6423E53F20F547AF9B00F248A0A85568"/>
  </w:style>
  <w:style w:type="paragraph" w:customStyle="1" w:styleId="AE87EF3CB4FB445192E81A9C70C0256F">
    <w:name w:val="AE87EF3CB4FB445192E81A9C70C0256F"/>
  </w:style>
  <w:style w:type="paragraph" w:customStyle="1" w:styleId="06D7EB700A244912BCBBE215DE71E9EF">
    <w:name w:val="06D7EB700A244912BCBBE215DE71E9EF"/>
    <w:rsid w:val="00C622CD"/>
  </w:style>
  <w:style w:type="paragraph" w:customStyle="1" w:styleId="2D993805B9CD4A51B5B2275EDBAF4ADB">
    <w:name w:val="2D993805B9CD4A51B5B2275EDBAF4ADB"/>
    <w:rsid w:val="00C622CD"/>
  </w:style>
  <w:style w:type="paragraph" w:customStyle="1" w:styleId="EA3FE1FD27454685B020FFD7BDB4CAE1">
    <w:name w:val="EA3FE1FD27454685B020FFD7BDB4CAE1"/>
    <w:rsid w:val="00C622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Blue Business Set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3B1A1D-B6FD-4D51-9E85-E58130E5B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920CCC-7971-4980-8B94-C0D74CBC4C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AF0ACC9-2D1A-44A7-BC7A-D7A43A58C4E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CAED7E39-1D0B-4FB6-B926-433E7A52DAD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sales invoice</Template>
  <TotalTime>0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2024-11-15T01:03:00Z</dcterms:created>
  <dcterms:modified xsi:type="dcterms:W3CDTF">2024-11-15T04:47:00Z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